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858116620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B9639FB" w14:textId="7F436F0A" w:rsidR="00AE0A60" w:rsidRPr="004876AA" w:rsidRDefault="00AE0A60" w:rsidP="004876AA">
          <w:pPr>
            <w:pStyle w:val="TOCHeading"/>
            <w:jc w:val="center"/>
            <w:rPr>
              <w:rFonts w:ascii="楷体" w:eastAsia="楷体" w:hAnsi="楷体"/>
              <w:color w:val="auto"/>
              <w:sz w:val="72"/>
              <w:szCs w:val="72"/>
            </w:rPr>
          </w:pPr>
          <w:r w:rsidRPr="004876AA">
            <w:rPr>
              <w:rFonts w:ascii="楷体" w:eastAsia="楷体" w:hAnsi="楷体" w:hint="eastAsia"/>
              <w:color w:val="auto"/>
              <w:sz w:val="72"/>
              <w:szCs w:val="72"/>
              <w:lang w:eastAsia="zh-CN"/>
            </w:rPr>
            <w:t>目</w:t>
          </w:r>
          <w:r w:rsidR="004876AA">
            <w:rPr>
              <w:rFonts w:ascii="楷体" w:eastAsia="楷体" w:hAnsi="楷体" w:hint="eastAsia"/>
              <w:color w:val="auto"/>
              <w:sz w:val="72"/>
              <w:szCs w:val="72"/>
              <w:lang w:eastAsia="zh-CN"/>
            </w:rPr>
            <w:t xml:space="preserve"> </w:t>
          </w:r>
          <w:r w:rsidR="004876AA">
            <w:rPr>
              <w:rFonts w:ascii="楷体" w:eastAsia="楷体" w:hAnsi="楷体"/>
              <w:color w:val="auto"/>
              <w:sz w:val="72"/>
              <w:szCs w:val="72"/>
              <w:lang w:eastAsia="zh-CN"/>
            </w:rPr>
            <w:t xml:space="preserve">   </w:t>
          </w:r>
          <w:r w:rsidRPr="004876AA">
            <w:rPr>
              <w:rFonts w:ascii="楷体" w:eastAsia="楷体" w:hAnsi="楷体" w:hint="eastAsia"/>
              <w:color w:val="auto"/>
              <w:sz w:val="72"/>
              <w:szCs w:val="72"/>
              <w:lang w:eastAsia="zh-CN"/>
            </w:rPr>
            <w:t>录</w:t>
          </w:r>
        </w:p>
        <w:p w14:paraId="4EC5159C" w14:textId="2930D877" w:rsidR="00AE0A60" w:rsidRPr="004876AA" w:rsidRDefault="00AE0A60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r w:rsidRPr="004876AA">
            <w:rPr>
              <w:sz w:val="28"/>
              <w:szCs w:val="28"/>
            </w:rPr>
            <w:fldChar w:fldCharType="begin"/>
          </w:r>
          <w:r w:rsidRPr="004876AA">
            <w:rPr>
              <w:sz w:val="28"/>
              <w:szCs w:val="28"/>
            </w:rPr>
            <w:instrText xml:space="preserve"> TOC \o "1-3" \h \z \u </w:instrText>
          </w:r>
          <w:r w:rsidRPr="004876AA">
            <w:rPr>
              <w:sz w:val="28"/>
              <w:szCs w:val="28"/>
            </w:rPr>
            <w:fldChar w:fldCharType="separate"/>
          </w:r>
          <w:hyperlink w:anchor="_Toc119701869" w:history="1">
            <w:r w:rsidRPr="004876AA">
              <w:rPr>
                <w:rStyle w:val="Hyperlink"/>
                <w:rFonts w:ascii="黑体" w:eastAsia="黑体" w:hAnsi="黑体"/>
                <w:b/>
                <w:bCs/>
                <w:noProof/>
                <w:sz w:val="28"/>
                <w:szCs w:val="28"/>
              </w:rPr>
              <w:t>1.实验目的</w:t>
            </w:r>
            <w:r w:rsidRPr="004876AA">
              <w:rPr>
                <w:noProof/>
                <w:webHidden/>
                <w:sz w:val="28"/>
                <w:szCs w:val="28"/>
              </w:rPr>
              <w:tab/>
            </w:r>
            <w:r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876AA">
              <w:rPr>
                <w:noProof/>
                <w:webHidden/>
                <w:sz w:val="28"/>
                <w:szCs w:val="28"/>
              </w:rPr>
              <w:instrText xml:space="preserve"> PAGEREF _Toc119701869 \h </w:instrText>
            </w:r>
            <w:r w:rsidRPr="004876AA">
              <w:rPr>
                <w:noProof/>
                <w:webHidden/>
                <w:sz w:val="28"/>
                <w:szCs w:val="28"/>
              </w:rPr>
            </w:r>
            <w:r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876AA">
              <w:rPr>
                <w:noProof/>
                <w:webHidden/>
                <w:sz w:val="28"/>
                <w:szCs w:val="28"/>
              </w:rPr>
              <w:t>2</w:t>
            </w:r>
            <w:r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AD537" w14:textId="7535F4F9" w:rsidR="00AE0A60" w:rsidRPr="004876AA" w:rsidRDefault="00000000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0" w:history="1">
            <w:r w:rsidR="00AE0A60" w:rsidRPr="004876AA">
              <w:rPr>
                <w:rStyle w:val="Hyperlink"/>
                <w:rFonts w:ascii="黑体" w:eastAsia="黑体" w:hAnsi="黑体"/>
                <w:b/>
                <w:bCs/>
                <w:noProof/>
                <w:sz w:val="28"/>
                <w:szCs w:val="28"/>
              </w:rPr>
              <w:t>2.实验要求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_Toc119701870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2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28D20" w14:textId="59DC824F" w:rsidR="00AE0A60" w:rsidRPr="004876AA" w:rsidRDefault="00000000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1" w:history="1">
            <w:r w:rsidR="00AE0A60" w:rsidRPr="004876AA">
              <w:rPr>
                <w:rStyle w:val="Hyperlink"/>
                <w:rFonts w:ascii="黑体" w:eastAsia="黑体" w:hAnsi="黑体"/>
                <w:b/>
                <w:bCs/>
                <w:noProof/>
                <w:sz w:val="28"/>
                <w:szCs w:val="28"/>
              </w:rPr>
              <w:t>3.实验器材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_Toc119701871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2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CDF10" w14:textId="706D9790" w:rsidR="00AE0A60" w:rsidRPr="004876AA" w:rsidRDefault="00000000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2" w:history="1">
            <w:r w:rsidR="00AE0A60" w:rsidRPr="004876AA">
              <w:rPr>
                <w:rStyle w:val="Hyperlink"/>
                <w:rFonts w:ascii="黑体" w:eastAsia="黑体" w:hAnsi="黑体"/>
                <w:b/>
                <w:bCs/>
                <w:noProof/>
                <w:sz w:val="28"/>
                <w:szCs w:val="28"/>
              </w:rPr>
              <w:t>4.实验步骤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_Toc119701872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2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64BDE" w14:textId="1DEF8FF4" w:rsidR="00AE0A60" w:rsidRPr="004876AA" w:rsidRDefault="00000000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3" w:history="1"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4.1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安装硬件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_Toc119701873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3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9626F" w14:textId="6DE392FE" w:rsidR="00AE0A60" w:rsidRPr="004876AA" w:rsidRDefault="00000000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4" w:history="1"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4.2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规划网段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_Toc119701874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3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20D8C" w14:textId="52B1836D" w:rsidR="00AE0A60" w:rsidRPr="004876AA" w:rsidRDefault="00000000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5" w:history="1"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4.3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规划设置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IP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地址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_Toc119701875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4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E89CC" w14:textId="39B53B9B" w:rsidR="00AE0A60" w:rsidRPr="004876AA" w:rsidRDefault="00000000">
          <w:pPr>
            <w:pStyle w:val="TOC3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6" w:history="1"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4.3.1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规划方案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_Toc119701876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4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9646D" w14:textId="01BD12A5" w:rsidR="00AE0A60" w:rsidRPr="004876AA" w:rsidRDefault="00000000">
          <w:pPr>
            <w:pStyle w:val="TOC3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7" w:history="1"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4.3.2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设置主机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IP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地址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_Toc119701877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5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E7340" w14:textId="673CECDB" w:rsidR="00AE0A60" w:rsidRPr="004876AA" w:rsidRDefault="00000000">
          <w:pPr>
            <w:pStyle w:val="TOC3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8" w:history="1"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4.3.3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设置路由器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IP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地址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_Toc119701878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5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84D4C" w14:textId="2011CB03" w:rsidR="00AE0A60" w:rsidRPr="004876AA" w:rsidRDefault="00000000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79" w:history="1"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4.4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初始化路由表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_Toc119701879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6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A176E" w14:textId="70AF60D5" w:rsidR="00AE0A60" w:rsidRPr="004876AA" w:rsidRDefault="00000000">
          <w:pPr>
            <w:pStyle w:val="TOC3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80" w:history="1"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4.4.1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如何查看路由表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_Toc119701880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6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1A0FD" w14:textId="10D4093C" w:rsidR="00AE0A60" w:rsidRPr="004876AA" w:rsidRDefault="00000000">
          <w:pPr>
            <w:pStyle w:val="TOC3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81" w:history="1"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4.4.2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设置直连路由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_Toc119701881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7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9F56F" w14:textId="5032544F" w:rsidR="00AE0A60" w:rsidRPr="004876AA" w:rsidRDefault="00000000">
          <w:pPr>
            <w:pStyle w:val="TOC3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82" w:history="1"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4.4.3RIP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报文的格式与内容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_Toc119701882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8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96FE8" w14:textId="63F27886" w:rsidR="00AE0A60" w:rsidRPr="004876AA" w:rsidRDefault="00000000">
          <w:pPr>
            <w:pStyle w:val="TOC3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83" w:history="1"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4.4.4</w:t>
            </w:r>
            <w:r w:rsidR="00AE0A60" w:rsidRPr="004876AA">
              <w:rPr>
                <w:rStyle w:val="Hyperlink"/>
                <w:rFonts w:ascii="黑体" w:eastAsia="华文新魏" w:hAnsi="黑体"/>
                <w:noProof/>
                <w:sz w:val="28"/>
                <w:szCs w:val="28"/>
              </w:rPr>
              <w:t>启动路由器自学习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_Toc119701883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10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6BCD1" w14:textId="23002DBE" w:rsidR="00AE0A60" w:rsidRPr="004876AA" w:rsidRDefault="00000000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84" w:history="1"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4.5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查看路由表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_Toc119701884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11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69E33" w14:textId="218DD886" w:rsidR="00AE0A60" w:rsidRPr="004876AA" w:rsidRDefault="00000000">
          <w:pPr>
            <w:pStyle w:val="TOC2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85" w:history="1"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4.6</w:t>
            </w:r>
            <w:r w:rsidR="00AE0A60" w:rsidRPr="004876AA">
              <w:rPr>
                <w:rStyle w:val="Hyperlink"/>
                <w:rFonts w:ascii="黑体" w:eastAsia="华文中宋" w:hAnsi="黑体"/>
                <w:noProof/>
                <w:sz w:val="28"/>
                <w:szCs w:val="28"/>
              </w:rPr>
              <w:t>验证网络是否通畅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_Toc119701885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13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00988" w14:textId="70A871F0" w:rsidR="00AE0A60" w:rsidRPr="004876AA" w:rsidRDefault="00000000">
          <w:pPr>
            <w:pStyle w:val="TOC1"/>
            <w:tabs>
              <w:tab w:val="right" w:leader="dot" w:pos="10456"/>
            </w:tabs>
            <w:rPr>
              <w:noProof/>
              <w:sz w:val="28"/>
              <w:szCs w:val="28"/>
            </w:rPr>
          </w:pPr>
          <w:hyperlink w:anchor="_Toc119701886" w:history="1">
            <w:r w:rsidR="00AE0A60" w:rsidRPr="004876AA">
              <w:rPr>
                <w:rStyle w:val="Hyperlink"/>
                <w:rFonts w:ascii="黑体" w:eastAsia="黑体" w:hAnsi="黑体"/>
                <w:b/>
                <w:bCs/>
                <w:noProof/>
                <w:sz w:val="28"/>
                <w:szCs w:val="28"/>
              </w:rPr>
              <w:t>5.实验心得体会</w:t>
            </w:r>
            <w:r w:rsidR="00AE0A60" w:rsidRPr="004876AA">
              <w:rPr>
                <w:noProof/>
                <w:webHidden/>
                <w:sz w:val="28"/>
                <w:szCs w:val="28"/>
              </w:rPr>
              <w:tab/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begin"/>
            </w:r>
            <w:r w:rsidR="00AE0A60" w:rsidRPr="004876AA">
              <w:rPr>
                <w:noProof/>
                <w:webHidden/>
                <w:sz w:val="28"/>
                <w:szCs w:val="28"/>
              </w:rPr>
              <w:instrText xml:space="preserve"> PAGEREF _Toc119701886 \h </w:instrText>
            </w:r>
            <w:r w:rsidR="00AE0A60" w:rsidRPr="004876AA">
              <w:rPr>
                <w:noProof/>
                <w:webHidden/>
                <w:sz w:val="28"/>
                <w:szCs w:val="28"/>
              </w:rPr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E0A60" w:rsidRPr="004876AA">
              <w:rPr>
                <w:noProof/>
                <w:webHidden/>
                <w:sz w:val="28"/>
                <w:szCs w:val="28"/>
              </w:rPr>
              <w:t>15</w:t>
            </w:r>
            <w:r w:rsidR="00AE0A60" w:rsidRPr="004876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B2B0D" w14:textId="0927E825" w:rsidR="00AE0A60" w:rsidRPr="004876AA" w:rsidRDefault="00AE0A60">
          <w:pPr>
            <w:rPr>
              <w:sz w:val="28"/>
              <w:szCs w:val="28"/>
            </w:rPr>
          </w:pPr>
          <w:r w:rsidRPr="004876AA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EA19A6A" w14:textId="77777777" w:rsidR="00AE0A60" w:rsidRPr="00AE0A60" w:rsidRDefault="00AE0A60" w:rsidP="00AE0A60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E0A60">
        <w:rPr>
          <w:rFonts w:ascii="微软雅黑" w:eastAsia="微软雅黑" w:hAnsi="微软雅黑"/>
          <w:szCs w:val="21"/>
        </w:rPr>
        <w:br w:type="page"/>
      </w:r>
    </w:p>
    <w:p w14:paraId="71023CED" w14:textId="34557CCD" w:rsidR="00F70C15" w:rsidRPr="002F0E5F" w:rsidRDefault="005E50A1" w:rsidP="002F0E5F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0" w:name="_Toc119701869"/>
      <w:r>
        <w:rPr>
          <w:rFonts w:ascii="黑体" w:eastAsia="黑体" w:hAnsi="黑体" w:hint="eastAsia"/>
          <w:b/>
          <w:bCs/>
          <w:sz w:val="52"/>
          <w:szCs w:val="52"/>
        </w:rPr>
        <w:lastRenderedPageBreak/>
        <w:t>1</w:t>
      </w:r>
      <w:r>
        <w:rPr>
          <w:rFonts w:ascii="黑体" w:eastAsia="黑体" w:hAnsi="黑体"/>
          <w:b/>
          <w:bCs/>
          <w:sz w:val="52"/>
          <w:szCs w:val="52"/>
        </w:rPr>
        <w:t>.</w:t>
      </w:r>
      <w:r>
        <w:rPr>
          <w:rFonts w:ascii="黑体" w:eastAsia="黑体" w:hAnsi="黑体" w:hint="eastAsia"/>
          <w:b/>
          <w:bCs/>
          <w:sz w:val="52"/>
          <w:szCs w:val="52"/>
        </w:rPr>
        <w:t>实验目的</w:t>
      </w:r>
      <w:bookmarkEnd w:id="0"/>
    </w:p>
    <w:p w14:paraId="7DE8547E" w14:textId="602B1B62" w:rsidR="002F0E5F" w:rsidRDefault="005E50A1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 w:hint="eastAsia"/>
          <w:szCs w:val="21"/>
        </w:rPr>
        <w:t>理解基于距离向量算法的路由协议</w:t>
      </w:r>
      <w:r w:rsidRPr="005E50A1">
        <w:rPr>
          <w:rFonts w:ascii="微软雅黑" w:eastAsia="微软雅黑" w:hAnsi="微软雅黑"/>
          <w:szCs w:val="21"/>
        </w:rPr>
        <w:t xml:space="preserve"> RIP。</w:t>
      </w:r>
    </w:p>
    <w:p w14:paraId="566255B5" w14:textId="36F40C72" w:rsidR="005E50A1" w:rsidRPr="005E50A1" w:rsidRDefault="005E50A1" w:rsidP="005E50A1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1" w:name="_Toc119701870"/>
      <w:r w:rsidRPr="005E50A1">
        <w:rPr>
          <w:rFonts w:ascii="黑体" w:eastAsia="黑体" w:hAnsi="黑体" w:hint="eastAsia"/>
          <w:b/>
          <w:bCs/>
          <w:sz w:val="52"/>
          <w:szCs w:val="52"/>
        </w:rPr>
        <w:t>2</w:t>
      </w:r>
      <w:r w:rsidRPr="005E50A1">
        <w:rPr>
          <w:rFonts w:ascii="黑体" w:eastAsia="黑体" w:hAnsi="黑体"/>
          <w:b/>
          <w:bCs/>
          <w:sz w:val="52"/>
          <w:szCs w:val="52"/>
        </w:rPr>
        <w:t>.</w:t>
      </w:r>
      <w:r w:rsidRPr="005E50A1">
        <w:rPr>
          <w:rFonts w:ascii="黑体" w:eastAsia="黑体" w:hAnsi="黑体" w:hint="eastAsia"/>
          <w:b/>
          <w:bCs/>
          <w:sz w:val="52"/>
          <w:szCs w:val="52"/>
        </w:rPr>
        <w:t>实验要求</w:t>
      </w:r>
      <w:bookmarkEnd w:id="1"/>
    </w:p>
    <w:p w14:paraId="741860CC" w14:textId="77777777" w:rsidR="005E50A1" w:rsidRPr="005E50A1" w:rsidRDefault="005E50A1" w:rsidP="005E50A1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szCs w:val="21"/>
        </w:rPr>
        <w:t>1、用 Cisco Packet Tracer 研究 RIP；</w:t>
      </w:r>
    </w:p>
    <w:p w14:paraId="66467981" w14:textId="77777777" w:rsidR="005E50A1" w:rsidRPr="005E50A1" w:rsidRDefault="005E50A1" w:rsidP="005E50A1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szCs w:val="21"/>
        </w:rPr>
        <w:t>2、支持多个路由器；</w:t>
      </w:r>
    </w:p>
    <w:p w14:paraId="59A3F30F" w14:textId="17664F1E" w:rsidR="005E50A1" w:rsidRPr="005E50A1" w:rsidRDefault="005E50A1" w:rsidP="005E50A1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szCs w:val="21"/>
        </w:rPr>
        <w:t>3、学习使用 Cisco Packet Tracer 的 Simulation 模式，通过捕获的数据分析 RIP 报文格式，并</w:t>
      </w:r>
      <w:r w:rsidRPr="005E50A1">
        <w:rPr>
          <w:rFonts w:ascii="微软雅黑" w:eastAsia="微软雅黑" w:hAnsi="微软雅黑" w:hint="eastAsia"/>
          <w:szCs w:val="21"/>
        </w:rPr>
        <w:t>在实验报告体现；</w:t>
      </w:r>
    </w:p>
    <w:p w14:paraId="01B07486" w14:textId="14FA739C" w:rsidR="005E50A1" w:rsidRDefault="005E50A1" w:rsidP="005E50A1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szCs w:val="21"/>
        </w:rPr>
        <w:t>4、网络拓扑参考下图：</w:t>
      </w:r>
    </w:p>
    <w:p w14:paraId="6731EABB" w14:textId="41973A02" w:rsidR="005E50A1" w:rsidRPr="005E50A1" w:rsidRDefault="005E50A1" w:rsidP="005E50A1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1992BF0" wp14:editId="17272C8F">
            <wp:extent cx="4627232" cy="195219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057" cy="19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E5A2" w14:textId="556AB12F" w:rsidR="005E50A1" w:rsidRPr="005E50A1" w:rsidRDefault="005E50A1" w:rsidP="005E50A1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szCs w:val="21"/>
        </w:rPr>
        <w:t>5、根据实验要求设计实验步骤并对所有路由器、交换机和主机进行必要的配置；</w:t>
      </w:r>
    </w:p>
    <w:p w14:paraId="77E07774" w14:textId="77777777" w:rsidR="005E50A1" w:rsidRPr="005E50A1" w:rsidRDefault="005E50A1" w:rsidP="005E50A1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szCs w:val="21"/>
        </w:rPr>
        <w:t>6、合理配置所有路由器、交换机和主机的名称；</w:t>
      </w:r>
    </w:p>
    <w:p w14:paraId="7439C1E8" w14:textId="04A9DC4F" w:rsidR="005E50A1" w:rsidRDefault="005E50A1" w:rsidP="005E50A1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E50A1">
        <w:rPr>
          <w:rFonts w:ascii="微软雅黑" w:eastAsia="微软雅黑" w:hAnsi="微软雅黑"/>
          <w:szCs w:val="21"/>
        </w:rPr>
        <w:t>7、显示各路由器的路由表并在实验报告体现。</w:t>
      </w:r>
    </w:p>
    <w:p w14:paraId="570893ED" w14:textId="050E8857" w:rsidR="005E50A1" w:rsidRPr="005E50A1" w:rsidRDefault="005E50A1" w:rsidP="005E50A1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2" w:name="_Toc119701871"/>
      <w:r w:rsidRPr="005E50A1">
        <w:rPr>
          <w:rFonts w:ascii="黑体" w:eastAsia="黑体" w:hAnsi="黑体" w:hint="eastAsia"/>
          <w:b/>
          <w:bCs/>
          <w:sz w:val="52"/>
          <w:szCs w:val="52"/>
        </w:rPr>
        <w:t>3</w:t>
      </w:r>
      <w:r w:rsidRPr="005E50A1">
        <w:rPr>
          <w:rFonts w:ascii="黑体" w:eastAsia="黑体" w:hAnsi="黑体"/>
          <w:b/>
          <w:bCs/>
          <w:sz w:val="52"/>
          <w:szCs w:val="52"/>
        </w:rPr>
        <w:t>.</w:t>
      </w:r>
      <w:r w:rsidRPr="005E50A1">
        <w:rPr>
          <w:rFonts w:ascii="黑体" w:eastAsia="黑体" w:hAnsi="黑体" w:hint="eastAsia"/>
          <w:b/>
          <w:bCs/>
          <w:sz w:val="52"/>
          <w:szCs w:val="52"/>
        </w:rPr>
        <w:t>实验器材</w:t>
      </w:r>
      <w:bookmarkEnd w:id="2"/>
    </w:p>
    <w:p w14:paraId="19912C21" w14:textId="3C65915E" w:rsidR="005E50A1" w:rsidRDefault="005E50A1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Cisco</w:t>
      </w:r>
      <w:r>
        <w:rPr>
          <w:rFonts w:ascii="微软雅黑" w:eastAsia="微软雅黑" w:hAnsi="微软雅黑"/>
          <w:szCs w:val="21"/>
        </w:rPr>
        <w:t xml:space="preserve"> 29</w:t>
      </w:r>
      <w:r w:rsidR="004B01D4"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路由器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台，Cisco</w:t>
      </w:r>
      <w:r>
        <w:rPr>
          <w:rFonts w:ascii="微软雅黑" w:eastAsia="微软雅黑" w:hAnsi="微软雅黑"/>
          <w:szCs w:val="21"/>
        </w:rPr>
        <w:t xml:space="preserve"> 1841</w:t>
      </w:r>
      <w:r>
        <w:rPr>
          <w:rFonts w:ascii="微软雅黑" w:eastAsia="微软雅黑" w:hAnsi="微软雅黑" w:hint="eastAsia"/>
          <w:szCs w:val="21"/>
        </w:rPr>
        <w:t>路由器3台，Cisco</w:t>
      </w:r>
      <w:r>
        <w:rPr>
          <w:rFonts w:ascii="微软雅黑" w:eastAsia="微软雅黑" w:hAnsi="微软雅黑"/>
          <w:szCs w:val="21"/>
        </w:rPr>
        <w:t xml:space="preserve"> 2950-24</w:t>
      </w:r>
      <w:r>
        <w:rPr>
          <w:rFonts w:ascii="微软雅黑" w:eastAsia="微软雅黑" w:hAnsi="微软雅黑" w:hint="eastAsia"/>
          <w:szCs w:val="21"/>
        </w:rPr>
        <w:t>以太网交换机2台，电脑2台，各类网线若干</w:t>
      </w:r>
    </w:p>
    <w:p w14:paraId="22B10D16" w14:textId="03E11C02" w:rsidR="005E50A1" w:rsidRPr="005E50A1" w:rsidRDefault="005E50A1" w:rsidP="005E50A1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3" w:name="_Toc119701872"/>
      <w:r w:rsidRPr="005E50A1">
        <w:rPr>
          <w:rFonts w:ascii="黑体" w:eastAsia="黑体" w:hAnsi="黑体" w:hint="eastAsia"/>
          <w:b/>
          <w:bCs/>
          <w:sz w:val="52"/>
          <w:szCs w:val="52"/>
        </w:rPr>
        <w:t>4</w:t>
      </w:r>
      <w:r w:rsidRPr="005E50A1">
        <w:rPr>
          <w:rFonts w:ascii="黑体" w:eastAsia="黑体" w:hAnsi="黑体"/>
          <w:b/>
          <w:bCs/>
          <w:sz w:val="52"/>
          <w:szCs w:val="52"/>
        </w:rPr>
        <w:t>.</w:t>
      </w:r>
      <w:r w:rsidRPr="005E50A1">
        <w:rPr>
          <w:rFonts w:ascii="黑体" w:eastAsia="黑体" w:hAnsi="黑体" w:hint="eastAsia"/>
          <w:b/>
          <w:bCs/>
          <w:sz w:val="52"/>
          <w:szCs w:val="52"/>
        </w:rPr>
        <w:t>实验步骤</w:t>
      </w:r>
      <w:bookmarkEnd w:id="3"/>
    </w:p>
    <w:p w14:paraId="6DFC1A24" w14:textId="3896F567" w:rsidR="005E50A1" w:rsidRPr="0060391D" w:rsidRDefault="005E50A1" w:rsidP="0060391D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4" w:name="_Toc119701873"/>
      <w:r w:rsidRPr="0060391D">
        <w:rPr>
          <w:rFonts w:ascii="黑体" w:eastAsia="华文中宋" w:hAnsi="黑体" w:hint="eastAsia"/>
          <w:sz w:val="44"/>
          <w:szCs w:val="44"/>
        </w:rPr>
        <w:t>4</w:t>
      </w:r>
      <w:r w:rsidRPr="0060391D">
        <w:rPr>
          <w:rFonts w:ascii="黑体" w:eastAsia="华文中宋" w:hAnsi="黑体"/>
          <w:sz w:val="44"/>
          <w:szCs w:val="44"/>
        </w:rPr>
        <w:t>.1</w:t>
      </w:r>
      <w:r w:rsidRPr="0060391D">
        <w:rPr>
          <w:rFonts w:ascii="黑体" w:eastAsia="华文中宋" w:hAnsi="黑体" w:hint="eastAsia"/>
          <w:sz w:val="44"/>
          <w:szCs w:val="44"/>
        </w:rPr>
        <w:t>安装硬件</w:t>
      </w:r>
      <w:bookmarkEnd w:id="4"/>
    </w:p>
    <w:p w14:paraId="0B9894AF" w14:textId="338B58F9" w:rsidR="005E50A1" w:rsidRDefault="005E50A1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照下图装配器材，连接好线路：</w:t>
      </w:r>
    </w:p>
    <w:p w14:paraId="6DD835B7" w14:textId="34AAA521" w:rsidR="005E50A1" w:rsidRDefault="007A00A6" w:rsidP="00D56F01">
      <w:pPr>
        <w:adjustRightInd w:val="0"/>
        <w:snapToGrid w:val="0"/>
        <w:spacing w:line="360" w:lineRule="auto"/>
        <w:rPr>
          <w:rFonts w:ascii="微软雅黑" w:eastAsia="微软雅黑" w:hAnsi="微软雅黑"/>
          <w:szCs w:val="21"/>
        </w:rPr>
      </w:pPr>
      <w:r w:rsidRPr="007A00A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7C1EF7B" wp14:editId="055F50C7">
            <wp:extent cx="6645910" cy="4430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BDBB" w14:textId="58769BD5" w:rsidR="007A00A6" w:rsidRPr="0060391D" w:rsidRDefault="007A00A6" w:rsidP="0060391D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5" w:name="_Toc119701874"/>
      <w:r w:rsidRPr="0060391D">
        <w:rPr>
          <w:rFonts w:ascii="黑体" w:eastAsia="华文中宋" w:hAnsi="黑体" w:hint="eastAsia"/>
          <w:sz w:val="44"/>
          <w:szCs w:val="44"/>
        </w:rPr>
        <w:t>4</w:t>
      </w:r>
      <w:r w:rsidRPr="0060391D">
        <w:rPr>
          <w:rFonts w:ascii="黑体" w:eastAsia="华文中宋" w:hAnsi="黑体"/>
          <w:sz w:val="44"/>
          <w:szCs w:val="44"/>
        </w:rPr>
        <w:t>.2</w:t>
      </w:r>
      <w:r w:rsidRPr="0060391D">
        <w:rPr>
          <w:rFonts w:ascii="黑体" w:eastAsia="华文中宋" w:hAnsi="黑体" w:hint="eastAsia"/>
          <w:sz w:val="44"/>
          <w:szCs w:val="44"/>
        </w:rPr>
        <w:t>规划网段</w:t>
      </w:r>
      <w:bookmarkEnd w:id="5"/>
    </w:p>
    <w:p w14:paraId="59451ACF" w14:textId="17CF3BA9" w:rsidR="007A00A6" w:rsidRDefault="007A00A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规划每一个网络的网段，简单起见仍然使用传统的划分子网方式，给两个接入网各分配一个C类地址，骨干网一律使用A类地址，如图所示：</w:t>
      </w:r>
    </w:p>
    <w:p w14:paraId="0430756D" w14:textId="5BA220F8" w:rsidR="007A00A6" w:rsidRDefault="00EA7D12" w:rsidP="00D56F01">
      <w:pPr>
        <w:adjustRightInd w:val="0"/>
        <w:snapToGrid w:val="0"/>
        <w:spacing w:line="360" w:lineRule="auto"/>
        <w:rPr>
          <w:rFonts w:ascii="微软雅黑" w:eastAsia="微软雅黑" w:hAnsi="微软雅黑"/>
          <w:szCs w:val="21"/>
        </w:rPr>
      </w:pPr>
      <w:r w:rsidRPr="00EA7D1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C7261CD" wp14:editId="3CC48EAC">
            <wp:extent cx="6645910" cy="4430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B9D" w14:textId="06438C17" w:rsidR="00EA7D12" w:rsidRPr="0060391D" w:rsidRDefault="00EA7D12" w:rsidP="0060391D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6" w:name="_Toc119701875"/>
      <w:r w:rsidRPr="0060391D">
        <w:rPr>
          <w:rFonts w:ascii="黑体" w:eastAsia="华文中宋" w:hAnsi="黑体" w:hint="eastAsia"/>
          <w:sz w:val="44"/>
          <w:szCs w:val="44"/>
        </w:rPr>
        <w:t>4</w:t>
      </w:r>
      <w:r w:rsidRPr="0060391D">
        <w:rPr>
          <w:rFonts w:ascii="黑体" w:eastAsia="华文中宋" w:hAnsi="黑体"/>
          <w:sz w:val="44"/>
          <w:szCs w:val="44"/>
        </w:rPr>
        <w:t>.3</w:t>
      </w:r>
      <w:r w:rsidRPr="0060391D">
        <w:rPr>
          <w:rFonts w:ascii="黑体" w:eastAsia="华文中宋" w:hAnsi="黑体" w:hint="eastAsia"/>
          <w:sz w:val="44"/>
          <w:szCs w:val="44"/>
        </w:rPr>
        <w:t>规划设置</w:t>
      </w:r>
      <w:r w:rsidRPr="0060391D">
        <w:rPr>
          <w:rFonts w:ascii="黑体" w:eastAsia="华文中宋" w:hAnsi="黑体" w:hint="eastAsia"/>
          <w:sz w:val="44"/>
          <w:szCs w:val="44"/>
        </w:rPr>
        <w:t>I</w:t>
      </w:r>
      <w:r w:rsidRPr="0060391D">
        <w:rPr>
          <w:rFonts w:ascii="黑体" w:eastAsia="华文中宋" w:hAnsi="黑体"/>
          <w:sz w:val="44"/>
          <w:szCs w:val="44"/>
        </w:rPr>
        <w:t>P</w:t>
      </w:r>
      <w:r w:rsidRPr="0060391D">
        <w:rPr>
          <w:rFonts w:ascii="黑体" w:eastAsia="华文中宋" w:hAnsi="黑体" w:hint="eastAsia"/>
          <w:sz w:val="44"/>
          <w:szCs w:val="44"/>
        </w:rPr>
        <w:t>地址</w:t>
      </w:r>
      <w:bookmarkEnd w:id="6"/>
    </w:p>
    <w:p w14:paraId="68621370" w14:textId="0219991F" w:rsidR="00EA7D12" w:rsidRPr="0060391D" w:rsidRDefault="00EA7D12" w:rsidP="0060391D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7" w:name="_Toc119701876"/>
      <w:r w:rsidRPr="0060391D">
        <w:rPr>
          <w:rFonts w:ascii="黑体" w:eastAsia="华文新魏" w:hAnsi="黑体" w:hint="eastAsia"/>
          <w:sz w:val="32"/>
          <w:szCs w:val="32"/>
        </w:rPr>
        <w:t>4</w:t>
      </w:r>
      <w:r w:rsidRPr="0060391D">
        <w:rPr>
          <w:rFonts w:ascii="黑体" w:eastAsia="华文新魏" w:hAnsi="黑体"/>
          <w:sz w:val="32"/>
          <w:szCs w:val="32"/>
        </w:rPr>
        <w:t>.3.1</w:t>
      </w:r>
      <w:r w:rsidRPr="0060391D">
        <w:rPr>
          <w:rFonts w:ascii="黑体" w:eastAsia="华文新魏" w:hAnsi="黑体" w:hint="eastAsia"/>
          <w:sz w:val="32"/>
          <w:szCs w:val="32"/>
        </w:rPr>
        <w:t>规划方案</w:t>
      </w:r>
      <w:bookmarkEnd w:id="7"/>
    </w:p>
    <w:p w14:paraId="4CF593A7" w14:textId="2A23F3C5" w:rsidR="00EA7D12" w:rsidRDefault="00EA7D12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规划方法如图所示：</w:t>
      </w:r>
    </w:p>
    <w:p w14:paraId="404B8A75" w14:textId="6B6902EF" w:rsidR="00EA7D12" w:rsidRDefault="009B13E6" w:rsidP="009C50E3">
      <w:pPr>
        <w:adjustRightInd w:val="0"/>
        <w:snapToGrid w:val="0"/>
        <w:spacing w:line="360" w:lineRule="auto"/>
        <w:rPr>
          <w:rFonts w:ascii="微软雅黑" w:eastAsia="微软雅黑" w:hAnsi="微软雅黑"/>
          <w:szCs w:val="21"/>
        </w:rPr>
      </w:pPr>
      <w:r w:rsidRPr="009B13E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6A27573" wp14:editId="3BB1A658">
            <wp:extent cx="6645910" cy="2235200"/>
            <wp:effectExtent l="0" t="0" r="2540" b="0"/>
            <wp:docPr id="6" name="Picture 6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D56" w14:textId="0AA1AED0" w:rsidR="00EA7D12" w:rsidRPr="0060391D" w:rsidRDefault="00EA7D12" w:rsidP="0060391D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8" w:name="_Toc119701877"/>
      <w:r w:rsidRPr="0060391D">
        <w:rPr>
          <w:rFonts w:ascii="黑体" w:eastAsia="华文新魏" w:hAnsi="黑体" w:hint="eastAsia"/>
          <w:sz w:val="32"/>
          <w:szCs w:val="32"/>
        </w:rPr>
        <w:t>4</w:t>
      </w:r>
      <w:r w:rsidRPr="0060391D">
        <w:rPr>
          <w:rFonts w:ascii="黑体" w:eastAsia="华文新魏" w:hAnsi="黑体"/>
          <w:sz w:val="32"/>
          <w:szCs w:val="32"/>
        </w:rPr>
        <w:t>.3.2</w:t>
      </w:r>
      <w:r w:rsidRPr="0060391D">
        <w:rPr>
          <w:rFonts w:ascii="黑体" w:eastAsia="华文新魏" w:hAnsi="黑体" w:hint="eastAsia"/>
          <w:sz w:val="32"/>
          <w:szCs w:val="32"/>
        </w:rPr>
        <w:t>设置主机</w:t>
      </w:r>
      <w:r w:rsidRPr="0060391D">
        <w:rPr>
          <w:rFonts w:ascii="黑体" w:eastAsia="华文新魏" w:hAnsi="黑体" w:hint="eastAsia"/>
          <w:sz w:val="32"/>
          <w:szCs w:val="32"/>
        </w:rPr>
        <w:t>I</w:t>
      </w:r>
      <w:r w:rsidRPr="0060391D">
        <w:rPr>
          <w:rFonts w:ascii="黑体" w:eastAsia="华文新魏" w:hAnsi="黑体"/>
          <w:sz w:val="32"/>
          <w:szCs w:val="32"/>
        </w:rPr>
        <w:t>P</w:t>
      </w:r>
      <w:r w:rsidRPr="0060391D">
        <w:rPr>
          <w:rFonts w:ascii="黑体" w:eastAsia="华文新魏" w:hAnsi="黑体" w:hint="eastAsia"/>
          <w:sz w:val="32"/>
          <w:szCs w:val="32"/>
        </w:rPr>
        <w:t>地址</w:t>
      </w:r>
      <w:bookmarkEnd w:id="8"/>
    </w:p>
    <w:p w14:paraId="77BC1FE6" w14:textId="6A0EB8AE" w:rsidR="00EA7D12" w:rsidRDefault="009C50E3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如图所示，双击主机，找到I</w:t>
      </w:r>
      <w:r>
        <w:rPr>
          <w:rFonts w:ascii="微软雅黑" w:eastAsia="微软雅黑" w:hAnsi="微软雅黑"/>
          <w:szCs w:val="21"/>
        </w:rPr>
        <w:t>P</w:t>
      </w:r>
      <w:r>
        <w:rPr>
          <w:rFonts w:ascii="微软雅黑" w:eastAsia="微软雅黑" w:hAnsi="微软雅黑" w:hint="eastAsia"/>
          <w:szCs w:val="21"/>
        </w:rPr>
        <w:t>地址选项进行设置，注意默认网关是其直接连接的路由器接口的I</w:t>
      </w:r>
      <w:r>
        <w:rPr>
          <w:rFonts w:ascii="微软雅黑" w:eastAsia="微软雅黑" w:hAnsi="微软雅黑"/>
          <w:szCs w:val="21"/>
        </w:rPr>
        <w:t>P</w:t>
      </w:r>
      <w:r>
        <w:rPr>
          <w:rFonts w:ascii="微软雅黑" w:eastAsia="微软雅黑" w:hAnsi="微软雅黑" w:hint="eastAsia"/>
          <w:szCs w:val="21"/>
        </w:rPr>
        <w:t>地址：</w:t>
      </w:r>
    </w:p>
    <w:p w14:paraId="2FEEBA09" w14:textId="40EC908C" w:rsidR="009C50E3" w:rsidRDefault="00C40280" w:rsidP="00A9777E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C4028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EF9C8BE" wp14:editId="2A001386">
            <wp:extent cx="2558469" cy="2330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972" cy="236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503" w:rsidRPr="0070350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E721EB4" wp14:editId="7F385F7E">
            <wp:extent cx="2558600" cy="2331081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171" cy="23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0D39" w14:textId="03471F86" w:rsidR="005B5A9E" w:rsidRDefault="005B5A9E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其他的同理</w:t>
      </w:r>
    </w:p>
    <w:p w14:paraId="0E616DF3" w14:textId="6BD3380F" w:rsidR="00EA7D12" w:rsidRPr="0060391D" w:rsidRDefault="00EA7D12" w:rsidP="0060391D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9" w:name="_Toc119701878"/>
      <w:r w:rsidRPr="0060391D">
        <w:rPr>
          <w:rFonts w:ascii="黑体" w:eastAsia="华文新魏" w:hAnsi="黑体" w:hint="eastAsia"/>
          <w:sz w:val="32"/>
          <w:szCs w:val="32"/>
        </w:rPr>
        <w:t>4</w:t>
      </w:r>
      <w:r w:rsidRPr="0060391D">
        <w:rPr>
          <w:rFonts w:ascii="黑体" w:eastAsia="华文新魏" w:hAnsi="黑体"/>
          <w:sz w:val="32"/>
          <w:szCs w:val="32"/>
        </w:rPr>
        <w:t>.3.3</w:t>
      </w:r>
      <w:r w:rsidRPr="0060391D">
        <w:rPr>
          <w:rFonts w:ascii="黑体" w:eastAsia="华文新魏" w:hAnsi="黑体" w:hint="eastAsia"/>
          <w:sz w:val="32"/>
          <w:szCs w:val="32"/>
        </w:rPr>
        <w:t>设置路由器</w:t>
      </w:r>
      <w:r w:rsidRPr="0060391D">
        <w:rPr>
          <w:rFonts w:ascii="黑体" w:eastAsia="华文新魏" w:hAnsi="黑体" w:hint="eastAsia"/>
          <w:sz w:val="32"/>
          <w:szCs w:val="32"/>
        </w:rPr>
        <w:t>I</w:t>
      </w:r>
      <w:r w:rsidRPr="0060391D">
        <w:rPr>
          <w:rFonts w:ascii="黑体" w:eastAsia="华文新魏" w:hAnsi="黑体"/>
          <w:sz w:val="32"/>
          <w:szCs w:val="32"/>
        </w:rPr>
        <w:t>P</w:t>
      </w:r>
      <w:r w:rsidRPr="0060391D">
        <w:rPr>
          <w:rFonts w:ascii="黑体" w:eastAsia="华文新魏" w:hAnsi="黑体" w:hint="eastAsia"/>
          <w:sz w:val="32"/>
          <w:szCs w:val="32"/>
        </w:rPr>
        <w:t>地址</w:t>
      </w:r>
      <w:bookmarkEnd w:id="9"/>
    </w:p>
    <w:p w14:paraId="2E14B350" w14:textId="01472FDE" w:rsidR="00EA7D12" w:rsidRDefault="00B22B72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打开一个路由器</w:t>
      </w:r>
      <w:r w:rsidR="008547F9">
        <w:rPr>
          <w:rFonts w:ascii="微软雅黑" w:eastAsia="微软雅黑" w:hAnsi="微软雅黑" w:hint="eastAsia"/>
          <w:szCs w:val="21"/>
        </w:rPr>
        <w:t>，找到设置项里面某个接口，填写其I</w:t>
      </w:r>
      <w:r w:rsidR="008547F9">
        <w:rPr>
          <w:rFonts w:ascii="微软雅黑" w:eastAsia="微软雅黑" w:hAnsi="微软雅黑"/>
          <w:szCs w:val="21"/>
        </w:rPr>
        <w:t>P</w:t>
      </w:r>
      <w:r w:rsidR="008547F9">
        <w:rPr>
          <w:rFonts w:ascii="微软雅黑" w:eastAsia="微软雅黑" w:hAnsi="微软雅黑" w:hint="eastAsia"/>
          <w:szCs w:val="21"/>
        </w:rPr>
        <w:t>地址，子网掩码：</w:t>
      </w:r>
    </w:p>
    <w:p w14:paraId="6F98805C" w14:textId="6677BC3E" w:rsidR="008547F9" w:rsidRDefault="008547F9" w:rsidP="00A9777E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8547F9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A7D966E" wp14:editId="348F0AF0">
            <wp:extent cx="2739861" cy="231316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192" cy="2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5C8A" w14:textId="6BEE102E" w:rsidR="00B22B72" w:rsidRDefault="00F1254D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对所有路由器的所有接口进行上述设置</w:t>
      </w:r>
    </w:p>
    <w:p w14:paraId="51D1AB39" w14:textId="543DDF5A" w:rsidR="00F1254D" w:rsidRDefault="00E3033E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注意：填写完I</w:t>
      </w:r>
      <w:r>
        <w:rPr>
          <w:rFonts w:ascii="微软雅黑" w:eastAsia="微软雅黑" w:hAnsi="微软雅黑"/>
          <w:szCs w:val="21"/>
        </w:rPr>
        <w:t>P</w:t>
      </w:r>
      <w:r>
        <w:rPr>
          <w:rFonts w:ascii="微软雅黑" w:eastAsia="微软雅黑" w:hAnsi="微软雅黑" w:hint="eastAsia"/>
          <w:szCs w:val="21"/>
        </w:rPr>
        <w:t>地址后，千万不要忘记打开接口，否则会一直卡在无法接通的状态（网线两端接口指示灯为红色），</w:t>
      </w:r>
      <w:r w:rsidR="004F0C00">
        <w:rPr>
          <w:rFonts w:ascii="微软雅黑" w:eastAsia="微软雅黑" w:hAnsi="微软雅黑" w:hint="eastAsia"/>
          <w:szCs w:val="21"/>
        </w:rPr>
        <w:t>而且这个开关还不太好找，需要拖动一下设置界面才能看到，就是图中的O</w:t>
      </w:r>
      <w:r w:rsidR="004F0C00">
        <w:rPr>
          <w:rFonts w:ascii="微软雅黑" w:eastAsia="微软雅黑" w:hAnsi="微软雅黑"/>
          <w:szCs w:val="21"/>
        </w:rPr>
        <w:t>N</w:t>
      </w:r>
      <w:r w:rsidR="004F0C00">
        <w:rPr>
          <w:rFonts w:ascii="微软雅黑" w:eastAsia="微软雅黑" w:hAnsi="微软雅黑" w:hint="eastAsia"/>
          <w:szCs w:val="21"/>
        </w:rPr>
        <w:t>选项，一定要勾上</w:t>
      </w:r>
    </w:p>
    <w:p w14:paraId="6B12A5C9" w14:textId="3F79AEB6" w:rsidR="004F0C00" w:rsidRDefault="004F0C00" w:rsidP="00A9777E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4F0C0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A3060E5" wp14:editId="3AE5015E">
            <wp:extent cx="2758384" cy="2513099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299" cy="252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EEF" w14:textId="18D77CE7" w:rsidR="00DE75BE" w:rsidRDefault="00DE75BE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全部设置完成后如果还有指示灯为黄色，则在实时界面和仿真界面切换几次就可以解决（点下面两个按钮）：</w:t>
      </w:r>
    </w:p>
    <w:p w14:paraId="2B50A0CA" w14:textId="4C4B5280" w:rsidR="00F83CE3" w:rsidRDefault="00676BFE" w:rsidP="00697E10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676BFE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0A8D2A5" wp14:editId="67A5A4C2">
            <wp:extent cx="1104957" cy="5969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91E9" w14:textId="6C7EDB4F" w:rsidR="00DE75BE" w:rsidRDefault="00F83CE3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全部设置正确后应该是下面的状态：</w:t>
      </w:r>
    </w:p>
    <w:p w14:paraId="5F9B3CBB" w14:textId="466F9318" w:rsidR="00F83CE3" w:rsidRDefault="00F83CE3" w:rsidP="00A9777E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F83CE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16AD091" wp14:editId="4C13812A">
            <wp:extent cx="6645910" cy="2266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B93" w14:textId="54E9D4F5" w:rsidR="00676BFE" w:rsidRPr="0060391D" w:rsidRDefault="00676BFE" w:rsidP="0060391D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0" w:name="_Toc119701879"/>
      <w:r w:rsidRPr="0060391D">
        <w:rPr>
          <w:rFonts w:ascii="黑体" w:eastAsia="华文中宋" w:hAnsi="黑体" w:hint="eastAsia"/>
          <w:sz w:val="44"/>
          <w:szCs w:val="44"/>
        </w:rPr>
        <w:t>4</w:t>
      </w:r>
      <w:r w:rsidRPr="0060391D">
        <w:rPr>
          <w:rFonts w:ascii="黑体" w:eastAsia="华文中宋" w:hAnsi="黑体"/>
          <w:sz w:val="44"/>
          <w:szCs w:val="44"/>
        </w:rPr>
        <w:t>.4</w:t>
      </w:r>
      <w:r w:rsidRPr="0060391D">
        <w:rPr>
          <w:rFonts w:ascii="黑体" w:eastAsia="华文中宋" w:hAnsi="黑体" w:hint="eastAsia"/>
          <w:sz w:val="44"/>
          <w:szCs w:val="44"/>
        </w:rPr>
        <w:t>初始化路由表</w:t>
      </w:r>
      <w:bookmarkEnd w:id="10"/>
    </w:p>
    <w:p w14:paraId="02181516" w14:textId="353FBF1B" w:rsidR="0060391D" w:rsidRPr="0060391D" w:rsidRDefault="0060391D" w:rsidP="0060391D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1" w:name="_Toc119701880"/>
      <w:r w:rsidRPr="0060391D">
        <w:rPr>
          <w:rFonts w:ascii="黑体" w:eastAsia="华文新魏" w:hAnsi="黑体" w:hint="eastAsia"/>
          <w:sz w:val="32"/>
          <w:szCs w:val="32"/>
        </w:rPr>
        <w:t>4</w:t>
      </w:r>
      <w:r w:rsidRPr="0060391D">
        <w:rPr>
          <w:rFonts w:ascii="黑体" w:eastAsia="华文新魏" w:hAnsi="黑体"/>
          <w:sz w:val="32"/>
          <w:szCs w:val="32"/>
        </w:rPr>
        <w:t>.4.1</w:t>
      </w:r>
      <w:r w:rsidRPr="0060391D">
        <w:rPr>
          <w:rFonts w:ascii="黑体" w:eastAsia="华文新魏" w:hAnsi="黑体" w:hint="eastAsia"/>
          <w:sz w:val="32"/>
          <w:szCs w:val="32"/>
        </w:rPr>
        <w:t>如何查看路由表</w:t>
      </w:r>
      <w:bookmarkEnd w:id="11"/>
    </w:p>
    <w:p w14:paraId="51172F3A" w14:textId="433FCFEA" w:rsidR="00676BFE" w:rsidRDefault="00676BFE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设置完成后还不能直接使用，需要初始化路由表</w:t>
      </w:r>
      <w:r w:rsidR="00143A77">
        <w:rPr>
          <w:rFonts w:ascii="微软雅黑" w:eastAsia="微软雅黑" w:hAnsi="微软雅黑" w:hint="eastAsia"/>
          <w:szCs w:val="21"/>
        </w:rPr>
        <w:t>。</w:t>
      </w:r>
    </w:p>
    <w:p w14:paraId="6EA711AA" w14:textId="3A2DE051" w:rsidR="00143A77" w:rsidRDefault="00143A77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右侧选择审查元素</w:t>
      </w:r>
      <w:r w:rsidR="00EE2FB0">
        <w:rPr>
          <w:rFonts w:ascii="微软雅黑" w:eastAsia="微软雅黑" w:hAnsi="微软雅黑" w:hint="eastAsia"/>
          <w:szCs w:val="21"/>
        </w:rPr>
        <w:t>，用放大镜图标点击某个路由器，选择“查看路由表”，可以查看当前的路由表：</w:t>
      </w:r>
    </w:p>
    <w:p w14:paraId="5191743E" w14:textId="4F547E1B" w:rsidR="00EE2FB0" w:rsidRDefault="00EE2FB0" w:rsidP="00A9777E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EE2FB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DBED8A6" wp14:editId="20C1C90A">
            <wp:extent cx="362139" cy="158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583" cy="16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1ED" w:rsidRPr="003C61E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9FBADC0" wp14:editId="17341E30">
            <wp:extent cx="2325672" cy="157228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5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779" w14:textId="1B67FE4B" w:rsidR="00D70579" w:rsidRDefault="00D70579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可以看到目前还是啥也没有的：只知道几个基本的网段信息</w:t>
      </w:r>
    </w:p>
    <w:p w14:paraId="459BB61C" w14:textId="2E274375" w:rsidR="00D70579" w:rsidRDefault="00D70579" w:rsidP="00697E10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D70579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353B30D" wp14:editId="217A5C8C">
            <wp:extent cx="6645910" cy="974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FED" w14:textId="64D566CF" w:rsidR="0060391D" w:rsidRPr="0060391D" w:rsidRDefault="0060391D" w:rsidP="0060391D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2" w:name="_Toc119701881"/>
      <w:r w:rsidRPr="0060391D">
        <w:rPr>
          <w:rFonts w:ascii="黑体" w:eastAsia="华文新魏" w:hAnsi="黑体" w:hint="eastAsia"/>
          <w:sz w:val="32"/>
          <w:szCs w:val="32"/>
        </w:rPr>
        <w:t>4</w:t>
      </w:r>
      <w:r w:rsidRPr="0060391D">
        <w:rPr>
          <w:rFonts w:ascii="黑体" w:eastAsia="华文新魏" w:hAnsi="黑体"/>
          <w:sz w:val="32"/>
          <w:szCs w:val="32"/>
        </w:rPr>
        <w:t>.4.2</w:t>
      </w:r>
      <w:r w:rsidRPr="0060391D">
        <w:rPr>
          <w:rFonts w:ascii="黑体" w:eastAsia="华文新魏" w:hAnsi="黑体" w:hint="eastAsia"/>
          <w:sz w:val="32"/>
          <w:szCs w:val="32"/>
        </w:rPr>
        <w:t>设置直连路由</w:t>
      </w:r>
      <w:bookmarkEnd w:id="12"/>
    </w:p>
    <w:p w14:paraId="1ED88F91" w14:textId="69934533" w:rsidR="00697E10" w:rsidRDefault="008B7921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接下来开始设置，</w:t>
      </w:r>
      <w:r w:rsidR="000D7E44">
        <w:rPr>
          <w:rFonts w:ascii="微软雅黑" w:eastAsia="微软雅黑" w:hAnsi="微软雅黑" w:hint="eastAsia"/>
          <w:szCs w:val="21"/>
        </w:rPr>
        <w:t>找到R</w:t>
      </w:r>
      <w:r w:rsidR="000D7E44">
        <w:rPr>
          <w:rFonts w:ascii="微软雅黑" w:eastAsia="微软雅黑" w:hAnsi="微软雅黑"/>
          <w:szCs w:val="21"/>
        </w:rPr>
        <w:t>IP</w:t>
      </w:r>
      <w:r w:rsidR="000D7E44">
        <w:rPr>
          <w:rFonts w:ascii="微软雅黑" w:eastAsia="微软雅黑" w:hAnsi="微软雅黑" w:hint="eastAsia"/>
          <w:szCs w:val="21"/>
        </w:rPr>
        <w:t>的选项卡：</w:t>
      </w:r>
    </w:p>
    <w:p w14:paraId="7D5CF0C6" w14:textId="2188EDB4" w:rsidR="000D7E44" w:rsidRDefault="000D7E44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0D7E4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D13E4F7" wp14:editId="32053A00">
            <wp:extent cx="3060700" cy="278853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9122" cy="27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8D16" w14:textId="768AA799" w:rsidR="000D7E44" w:rsidRDefault="000D7E44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将直连网络一个个加进去就行了：</w:t>
      </w:r>
    </w:p>
    <w:p w14:paraId="5194968C" w14:textId="2A3638A8" w:rsidR="000D7E44" w:rsidRDefault="001B1B20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如图所示：</w:t>
      </w:r>
    </w:p>
    <w:p w14:paraId="111CDF11" w14:textId="34287E72" w:rsidR="001B1B20" w:rsidRDefault="002413DD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2413D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087AF69" wp14:editId="77323EE5">
            <wp:extent cx="2971800" cy="27075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205" cy="27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1E0E" w14:textId="06B2DB3F" w:rsidR="002413DD" w:rsidRDefault="002413DD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其他的同理</w:t>
      </w:r>
    </w:p>
    <w:p w14:paraId="6BDA8824" w14:textId="66A2B3E7" w:rsidR="002413DD" w:rsidRDefault="00C94174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当我们完成设置后，可以看到R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报文</w:t>
      </w:r>
      <w:r w:rsidR="00522FC1">
        <w:rPr>
          <w:rFonts w:ascii="微软雅黑" w:eastAsia="微软雅黑" w:hAnsi="微软雅黑" w:hint="eastAsia"/>
          <w:szCs w:val="21"/>
        </w:rPr>
        <w:t>已经准备好了</w:t>
      </w:r>
    </w:p>
    <w:p w14:paraId="350B786F" w14:textId="78B7D9F7" w:rsidR="00AE5D4C" w:rsidRDefault="00541EE2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541EE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031DAE2" wp14:editId="4EA7E3E0">
            <wp:extent cx="2952750" cy="3977945"/>
            <wp:effectExtent l="0" t="0" r="0" b="38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9062" cy="39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8448" w14:textId="4287D71A" w:rsidR="0060391D" w:rsidRPr="0060391D" w:rsidRDefault="0060391D" w:rsidP="0060391D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3" w:name="_Toc119701882"/>
      <w:r w:rsidRPr="0060391D">
        <w:rPr>
          <w:rFonts w:ascii="黑体" w:eastAsia="华文新魏" w:hAnsi="黑体" w:hint="eastAsia"/>
          <w:sz w:val="32"/>
          <w:szCs w:val="32"/>
        </w:rPr>
        <w:t>4</w:t>
      </w:r>
      <w:r w:rsidRPr="0060391D">
        <w:rPr>
          <w:rFonts w:ascii="黑体" w:eastAsia="华文新魏" w:hAnsi="黑体"/>
          <w:sz w:val="32"/>
          <w:szCs w:val="32"/>
        </w:rPr>
        <w:t>.4.3RIP</w:t>
      </w:r>
      <w:r w:rsidRPr="0060391D">
        <w:rPr>
          <w:rFonts w:ascii="黑体" w:eastAsia="华文新魏" w:hAnsi="黑体" w:hint="eastAsia"/>
          <w:sz w:val="32"/>
          <w:szCs w:val="32"/>
        </w:rPr>
        <w:t>报文的格式与内容</w:t>
      </w:r>
      <w:bookmarkEnd w:id="13"/>
    </w:p>
    <w:p w14:paraId="4233105C" w14:textId="69D60311" w:rsidR="001F276A" w:rsidRDefault="001F276A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如图所示是R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报文的具体格式：</w:t>
      </w:r>
    </w:p>
    <w:p w14:paraId="0E65A786" w14:textId="71E32263" w:rsidR="001F276A" w:rsidRDefault="001F276A" w:rsidP="002D249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1F276A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1AB1DE3" wp14:editId="5BF519A6">
            <wp:extent cx="2933700" cy="4392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698" cy="44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96AF" w14:textId="601A8C5B" w:rsidR="00C55536" w:rsidRDefault="00C55536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从这张图可以看出，R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协议采用了U</w:t>
      </w:r>
      <w:r>
        <w:rPr>
          <w:rFonts w:ascii="微软雅黑" w:eastAsia="微软雅黑" w:hAnsi="微软雅黑"/>
          <w:szCs w:val="21"/>
        </w:rPr>
        <w:t>DP</w:t>
      </w:r>
      <w:r>
        <w:rPr>
          <w:rFonts w:ascii="微软雅黑" w:eastAsia="微软雅黑" w:hAnsi="微软雅黑" w:hint="eastAsia"/>
          <w:szCs w:val="21"/>
        </w:rPr>
        <w:t>数据报进行封装</w:t>
      </w:r>
      <w:r w:rsidR="00DB564A">
        <w:rPr>
          <w:rFonts w:ascii="微软雅黑" w:eastAsia="微软雅黑" w:hAnsi="微软雅黑" w:hint="eastAsia"/>
          <w:szCs w:val="21"/>
        </w:rPr>
        <w:t>，端口号为5</w:t>
      </w:r>
      <w:r w:rsidR="00DB564A">
        <w:rPr>
          <w:rFonts w:ascii="微软雅黑" w:eastAsia="微软雅黑" w:hAnsi="微软雅黑"/>
          <w:szCs w:val="21"/>
        </w:rPr>
        <w:t>20</w:t>
      </w:r>
      <w:r w:rsidR="00DB564A">
        <w:rPr>
          <w:rFonts w:ascii="微软雅黑" w:eastAsia="微软雅黑" w:hAnsi="微软雅黑" w:hint="eastAsia"/>
          <w:szCs w:val="21"/>
        </w:rPr>
        <w:t>。所以由此看出R</w:t>
      </w:r>
      <w:r w:rsidR="00DB564A">
        <w:rPr>
          <w:rFonts w:ascii="微软雅黑" w:eastAsia="微软雅黑" w:hAnsi="微软雅黑"/>
          <w:szCs w:val="21"/>
        </w:rPr>
        <w:t>IP</w:t>
      </w:r>
      <w:r w:rsidR="00DB564A">
        <w:rPr>
          <w:rFonts w:ascii="微软雅黑" w:eastAsia="微软雅黑" w:hAnsi="微软雅黑" w:hint="eastAsia"/>
          <w:szCs w:val="21"/>
        </w:rPr>
        <w:t>协议工作在应用层</w:t>
      </w:r>
    </w:p>
    <w:p w14:paraId="73DA620B" w14:textId="2D9BC249" w:rsidR="00875205" w:rsidRDefault="00875205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下面这张图展示了R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报文的具体内容：</w:t>
      </w:r>
    </w:p>
    <w:p w14:paraId="0596B6BA" w14:textId="7965AA67" w:rsidR="00875205" w:rsidRDefault="00875205" w:rsidP="002D249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87520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C4726FB" wp14:editId="28DAAF46">
            <wp:extent cx="2892217" cy="3898900"/>
            <wp:effectExtent l="0" t="0" r="3810" b="635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786" cy="39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58CD" w14:textId="214F9709" w:rsidR="00875205" w:rsidRDefault="00875205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</w:t>
      </w:r>
      <w:r w:rsidR="006C2D68">
        <w:rPr>
          <w:rFonts w:ascii="微软雅黑" w:eastAsia="微软雅黑" w:hAnsi="微软雅黑" w:hint="eastAsia"/>
          <w:szCs w:val="21"/>
        </w:rPr>
        <w:t>验证</w:t>
      </w: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报文的</w:t>
      </w:r>
      <w:r w:rsidR="002D249A">
        <w:rPr>
          <w:rFonts w:ascii="微软雅黑" w:eastAsia="微软雅黑" w:hAnsi="微软雅黑" w:hint="eastAsia"/>
          <w:szCs w:val="21"/>
        </w:rPr>
        <w:t>内容</w:t>
      </w:r>
      <w:r w:rsidR="006C2D68">
        <w:rPr>
          <w:rFonts w:ascii="微软雅黑" w:eastAsia="微软雅黑" w:hAnsi="微软雅黑" w:hint="eastAsia"/>
          <w:szCs w:val="21"/>
        </w:rPr>
        <w:t>确实</w:t>
      </w:r>
      <w:r>
        <w:rPr>
          <w:rFonts w:ascii="微软雅黑" w:eastAsia="微软雅黑" w:hAnsi="微软雅黑" w:hint="eastAsia"/>
          <w:szCs w:val="21"/>
        </w:rPr>
        <w:t>是由</w:t>
      </w:r>
      <w:r w:rsidR="00C83A85">
        <w:rPr>
          <w:rFonts w:ascii="微软雅黑" w:eastAsia="微软雅黑" w:hAnsi="微软雅黑" w:hint="eastAsia"/>
          <w:szCs w:val="21"/>
        </w:rPr>
        <w:t>形如</w:t>
      </w:r>
      <w:r>
        <w:rPr>
          <w:rFonts w:ascii="微软雅黑" w:eastAsia="微软雅黑" w:hAnsi="微软雅黑" w:hint="eastAsia"/>
          <w:szCs w:val="21"/>
        </w:rPr>
        <w:t>“到X</w:t>
      </w:r>
      <w:r>
        <w:rPr>
          <w:rFonts w:ascii="微软雅黑" w:eastAsia="微软雅黑" w:hAnsi="微软雅黑"/>
          <w:szCs w:val="21"/>
        </w:rPr>
        <w:t>X</w:t>
      </w:r>
      <w:r>
        <w:rPr>
          <w:rFonts w:ascii="微软雅黑" w:eastAsia="微软雅黑" w:hAnsi="微软雅黑" w:hint="eastAsia"/>
          <w:szCs w:val="21"/>
        </w:rPr>
        <w:t>网络</w:t>
      </w:r>
      <w:r w:rsidR="00B064E9">
        <w:rPr>
          <w:rFonts w:ascii="微软雅黑" w:eastAsia="微软雅黑" w:hAnsi="微软雅黑" w:hint="eastAsia"/>
          <w:szCs w:val="21"/>
        </w:rPr>
        <w:t>的距离是X</w:t>
      </w:r>
      <w:r w:rsidR="00B064E9">
        <w:rPr>
          <w:rFonts w:ascii="微软雅黑" w:eastAsia="微软雅黑" w:hAnsi="微软雅黑"/>
          <w:szCs w:val="21"/>
        </w:rPr>
        <w:t>X</w:t>
      </w:r>
      <w:r w:rsidR="00B064E9">
        <w:rPr>
          <w:rFonts w:ascii="微软雅黑" w:eastAsia="微软雅黑" w:hAnsi="微软雅黑" w:hint="eastAsia"/>
          <w:szCs w:val="21"/>
        </w:rPr>
        <w:t>，下一跳经过X</w:t>
      </w:r>
      <w:r w:rsidR="00B064E9">
        <w:rPr>
          <w:rFonts w:ascii="微软雅黑" w:eastAsia="微软雅黑" w:hAnsi="微软雅黑"/>
          <w:szCs w:val="21"/>
        </w:rPr>
        <w:t>X</w:t>
      </w:r>
      <w:r w:rsidR="00B064E9">
        <w:rPr>
          <w:rFonts w:ascii="微软雅黑" w:eastAsia="微软雅黑" w:hAnsi="微软雅黑" w:hint="eastAsia"/>
          <w:szCs w:val="21"/>
        </w:rPr>
        <w:t>路由器（准确的说是接口）</w:t>
      </w:r>
      <w:r>
        <w:rPr>
          <w:rFonts w:ascii="微软雅黑" w:eastAsia="微软雅黑" w:hAnsi="微软雅黑" w:hint="eastAsia"/>
          <w:szCs w:val="21"/>
        </w:rPr>
        <w:t>”</w:t>
      </w:r>
      <w:r w:rsidR="00C83A85">
        <w:rPr>
          <w:rFonts w:ascii="微软雅黑" w:eastAsia="微软雅黑" w:hAnsi="微软雅黑" w:hint="eastAsia"/>
          <w:szCs w:val="21"/>
        </w:rPr>
        <w:t>这样的条目组成的</w:t>
      </w:r>
      <w:r w:rsidR="006C2D68">
        <w:rPr>
          <w:rFonts w:ascii="微软雅黑" w:eastAsia="微软雅黑" w:hAnsi="微软雅黑" w:hint="eastAsia"/>
          <w:szCs w:val="21"/>
        </w:rPr>
        <w:t>。</w:t>
      </w:r>
    </w:p>
    <w:p w14:paraId="5B34DC56" w14:textId="7C997A51" w:rsidR="0060391D" w:rsidRPr="0060391D" w:rsidRDefault="0060391D" w:rsidP="0060391D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4" w:name="_Toc119701883"/>
      <w:r w:rsidRPr="0060391D">
        <w:rPr>
          <w:rFonts w:ascii="黑体" w:eastAsia="华文新魏" w:hAnsi="黑体" w:hint="eastAsia"/>
          <w:sz w:val="32"/>
          <w:szCs w:val="32"/>
        </w:rPr>
        <w:t>4</w:t>
      </w:r>
      <w:r w:rsidRPr="0060391D">
        <w:rPr>
          <w:rFonts w:ascii="黑体" w:eastAsia="华文新魏" w:hAnsi="黑体"/>
          <w:sz w:val="32"/>
          <w:szCs w:val="32"/>
        </w:rPr>
        <w:t>.4.4</w:t>
      </w:r>
      <w:r w:rsidRPr="0060391D">
        <w:rPr>
          <w:rFonts w:ascii="黑体" w:eastAsia="华文新魏" w:hAnsi="黑体" w:hint="eastAsia"/>
          <w:sz w:val="32"/>
          <w:szCs w:val="32"/>
        </w:rPr>
        <w:t>启动路由器自学习</w:t>
      </w:r>
      <w:bookmarkEnd w:id="14"/>
    </w:p>
    <w:p w14:paraId="0C4527CE" w14:textId="45181031" w:rsidR="00541EE2" w:rsidRDefault="008703FF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检查无误后点击下一步：</w:t>
      </w:r>
    </w:p>
    <w:p w14:paraId="03E4D5A8" w14:textId="40B6E0E6" w:rsidR="00B3389B" w:rsidRDefault="00710771" w:rsidP="002D249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71077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2DEA8ED" wp14:editId="30E10CA7">
            <wp:extent cx="4181967" cy="67945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6805" cy="6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EC07" w14:textId="69BCD486" w:rsidR="00B3389B" w:rsidRDefault="00B3389B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群魔乱舞</w:t>
      </w:r>
      <w:proofErr w:type="spellStart"/>
      <w:r>
        <w:rPr>
          <w:rFonts w:ascii="微软雅黑" w:eastAsia="微软雅黑" w:hAnsi="微软雅黑" w:hint="eastAsia"/>
          <w:szCs w:val="21"/>
        </w:rPr>
        <w:t>ing</w:t>
      </w:r>
      <w:proofErr w:type="spellEnd"/>
      <w:r>
        <w:rPr>
          <w:rFonts w:ascii="微软雅黑" w:eastAsia="微软雅黑" w:hAnsi="微软雅黑" w:hint="eastAsia"/>
          <w:szCs w:val="21"/>
        </w:rPr>
        <w:t>。。</w:t>
      </w:r>
      <w:r w:rsidR="00F936B1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多按几次</w:t>
      </w:r>
      <w:r w:rsidR="00C15D13">
        <w:rPr>
          <w:rFonts w:ascii="微软雅黑" w:eastAsia="微软雅黑" w:hAnsi="微软雅黑" w:hint="eastAsia"/>
          <w:szCs w:val="21"/>
        </w:rPr>
        <w:t>，头抬起</w:t>
      </w:r>
      <w:r>
        <w:rPr>
          <w:rFonts w:ascii="微软雅黑" w:eastAsia="微软雅黑" w:hAnsi="微软雅黑" w:hint="eastAsia"/>
          <w:szCs w:val="21"/>
        </w:rPr>
        <w:t>，坐和放宽</w:t>
      </w:r>
      <w:r w:rsidR="00946525">
        <w:rPr>
          <w:rFonts w:ascii="微软雅黑" w:eastAsia="微软雅黑" w:hAnsi="微软雅黑" w:hint="eastAsia"/>
          <w:szCs w:val="21"/>
        </w:rPr>
        <w:t>，滚回功率</w:t>
      </w:r>
      <w:r w:rsidR="00B064E9">
        <w:rPr>
          <w:rFonts w:ascii="微软雅黑" w:eastAsia="微软雅黑" w:hAnsi="微软雅黑" w:hint="eastAsia"/>
          <w:szCs w:val="21"/>
        </w:rPr>
        <w:t>：</w:t>
      </w:r>
    </w:p>
    <w:p w14:paraId="4DB3DA76" w14:textId="59B6D8B8" w:rsidR="00541EE2" w:rsidRDefault="00B3389B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B3389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6A4F371" wp14:editId="241B2657">
            <wp:extent cx="6645910" cy="4430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285F" w14:textId="145873A2" w:rsidR="00A04DE2" w:rsidRDefault="00A04DE2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</w:t>
      </w:r>
      <w:r w:rsidR="0060391D">
        <w:rPr>
          <w:rFonts w:ascii="微软雅黑" w:eastAsia="微软雅黑" w:hAnsi="微软雅黑" w:hint="eastAsia"/>
          <w:szCs w:val="21"/>
        </w:rPr>
        <w:t>默认情况下</w:t>
      </w: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对煮鸡无效，如图所示：</w:t>
      </w:r>
    </w:p>
    <w:p w14:paraId="6926FF96" w14:textId="4D8DE263" w:rsidR="00A04DE2" w:rsidRDefault="00A04DE2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A04DE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732C30F" wp14:editId="566E5B01">
            <wp:extent cx="1930400" cy="1459129"/>
            <wp:effectExtent l="0" t="0" r="0" b="825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7504" cy="14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EA61" w14:textId="37F7C6CF" w:rsidR="00A04DE2" w:rsidRDefault="00DC5AA1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如此循环几遍后我们来查看各自的路由表</w:t>
      </w:r>
      <w:r w:rsidR="006250B4">
        <w:rPr>
          <w:rFonts w:ascii="微软雅黑" w:eastAsia="微软雅黑" w:hAnsi="微软雅黑" w:hint="eastAsia"/>
          <w:szCs w:val="21"/>
        </w:rPr>
        <w:t>，发现已经建立成功了。</w:t>
      </w:r>
    </w:p>
    <w:p w14:paraId="1B71149E" w14:textId="14BDBAB0" w:rsidR="002D249A" w:rsidRPr="0060391D" w:rsidRDefault="002D249A" w:rsidP="0060391D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5" w:name="_Toc119701884"/>
      <w:r w:rsidRPr="0060391D">
        <w:rPr>
          <w:rFonts w:ascii="黑体" w:eastAsia="华文中宋" w:hAnsi="黑体" w:hint="eastAsia"/>
          <w:sz w:val="44"/>
          <w:szCs w:val="44"/>
        </w:rPr>
        <w:t>4</w:t>
      </w:r>
      <w:r w:rsidRPr="0060391D">
        <w:rPr>
          <w:rFonts w:ascii="黑体" w:eastAsia="华文中宋" w:hAnsi="黑体"/>
          <w:sz w:val="44"/>
          <w:szCs w:val="44"/>
        </w:rPr>
        <w:t>.5</w:t>
      </w:r>
      <w:r w:rsidRPr="0060391D">
        <w:rPr>
          <w:rFonts w:ascii="黑体" w:eastAsia="华文中宋" w:hAnsi="黑体" w:hint="eastAsia"/>
          <w:sz w:val="44"/>
          <w:szCs w:val="44"/>
        </w:rPr>
        <w:t>查看路由表</w:t>
      </w:r>
      <w:bookmarkEnd w:id="15"/>
    </w:p>
    <w:p w14:paraId="1449DBE5" w14:textId="2A86F289" w:rsidR="006250B4" w:rsidRDefault="006250B4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至此，各路由器的路由表如下</w:t>
      </w:r>
      <w:r w:rsidR="00D64FC3">
        <w:rPr>
          <w:rFonts w:ascii="微软雅黑" w:eastAsia="微软雅黑" w:hAnsi="微软雅黑" w:hint="eastAsia"/>
          <w:szCs w:val="21"/>
        </w:rPr>
        <w:t>（前面的1</w:t>
      </w:r>
      <w:r w:rsidR="00D64FC3">
        <w:rPr>
          <w:rFonts w:ascii="微软雅黑" w:eastAsia="微软雅黑" w:hAnsi="微软雅黑"/>
          <w:szCs w:val="21"/>
        </w:rPr>
        <w:t>20</w:t>
      </w:r>
      <w:r w:rsidR="00D64FC3">
        <w:rPr>
          <w:rFonts w:ascii="微软雅黑" w:eastAsia="微软雅黑" w:hAnsi="微软雅黑" w:hint="eastAsia"/>
          <w:szCs w:val="21"/>
        </w:rPr>
        <w:t>不用管，只看后面的</w:t>
      </w:r>
      <w:r w:rsidR="004B02F1">
        <w:rPr>
          <w:rFonts w:ascii="微软雅黑" w:eastAsia="微软雅黑" w:hAnsi="微软雅黑" w:hint="eastAsia"/>
          <w:szCs w:val="21"/>
        </w:rPr>
        <w:t>代表距离，也就是跳数</w:t>
      </w:r>
      <w:r w:rsidR="00D64FC3">
        <w:rPr>
          <w:rFonts w:ascii="微软雅黑" w:eastAsia="微软雅黑" w:hAnsi="微软雅黑" w:hint="eastAsia"/>
          <w:szCs w:val="21"/>
        </w:rPr>
        <w:t>）</w:t>
      </w:r>
    </w:p>
    <w:p w14:paraId="3148A4EF" w14:textId="651E4690" w:rsidR="006250B4" w:rsidRDefault="006250B4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A：</w:t>
      </w:r>
    </w:p>
    <w:p w14:paraId="10E795F5" w14:textId="6ECD9114" w:rsidR="006250B4" w:rsidRDefault="006250B4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6250B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F438E92" wp14:editId="07439FD7">
            <wp:extent cx="4457700" cy="22519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657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590B" w14:textId="1BD8786E" w:rsidR="006250B4" w:rsidRDefault="006250B4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B：</w:t>
      </w:r>
    </w:p>
    <w:p w14:paraId="0347D6EF" w14:textId="375A4929" w:rsidR="006250B4" w:rsidRDefault="009401A0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9401A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DB5701B" wp14:editId="16691482">
            <wp:extent cx="6645910" cy="200215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FD23" w14:textId="65A20EA0" w:rsidR="009401A0" w:rsidRDefault="009401A0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C：</w:t>
      </w:r>
    </w:p>
    <w:p w14:paraId="55378F35" w14:textId="506CDCFF" w:rsidR="009401A0" w:rsidRDefault="009401A0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9401A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B6711C1" wp14:editId="423944E0">
            <wp:extent cx="6645910" cy="1872615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D496" w14:textId="1FD3BC86" w:rsidR="009401A0" w:rsidRDefault="009401A0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D：</w:t>
      </w:r>
    </w:p>
    <w:p w14:paraId="67262F28" w14:textId="455EBE10" w:rsidR="009401A0" w:rsidRDefault="004F6A95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4F6A9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EAE5430" wp14:editId="40E492A0">
            <wp:extent cx="6645910" cy="1463675"/>
            <wp:effectExtent l="0" t="0" r="2540" b="3175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184B" w14:textId="18E42F64" w:rsidR="009401A0" w:rsidRDefault="009401A0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E：</w:t>
      </w:r>
    </w:p>
    <w:p w14:paraId="25B8B3E4" w14:textId="50AA49E7" w:rsidR="009401A0" w:rsidRDefault="00C55536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C5553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FE1F2A5" wp14:editId="4EF42457">
            <wp:extent cx="6645910" cy="1470025"/>
            <wp:effectExtent l="0" t="0" r="254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25A5" w14:textId="7F8FA774" w:rsidR="009401A0" w:rsidRDefault="00C55536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这些路由表与我们前期规划的内容吻合，表明R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协议配置正确。同时从路由表内容可以看出，R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协议对于距离的度量是以经过的路由器跳数为单位的。</w:t>
      </w:r>
    </w:p>
    <w:p w14:paraId="67C295A9" w14:textId="4BDA66F2" w:rsidR="002D249A" w:rsidRPr="0060391D" w:rsidRDefault="002D249A" w:rsidP="0060391D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6" w:name="_Toc119701885"/>
      <w:r w:rsidRPr="0060391D">
        <w:rPr>
          <w:rFonts w:ascii="黑体" w:eastAsia="华文中宋" w:hAnsi="黑体" w:hint="eastAsia"/>
          <w:sz w:val="44"/>
          <w:szCs w:val="44"/>
        </w:rPr>
        <w:t>4</w:t>
      </w:r>
      <w:r w:rsidRPr="0060391D">
        <w:rPr>
          <w:rFonts w:ascii="黑体" w:eastAsia="华文中宋" w:hAnsi="黑体"/>
          <w:sz w:val="44"/>
          <w:szCs w:val="44"/>
        </w:rPr>
        <w:t>.6</w:t>
      </w:r>
      <w:r w:rsidRPr="0060391D">
        <w:rPr>
          <w:rFonts w:ascii="黑体" w:eastAsia="华文中宋" w:hAnsi="黑体" w:hint="eastAsia"/>
          <w:sz w:val="44"/>
          <w:szCs w:val="44"/>
        </w:rPr>
        <w:t>验证网络是否通畅</w:t>
      </w:r>
      <w:bookmarkEnd w:id="16"/>
    </w:p>
    <w:p w14:paraId="2EB23EC8" w14:textId="34824418" w:rsidR="002D249A" w:rsidRDefault="002D249A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我们让左边的</w:t>
      </w:r>
      <w:r w:rsidR="00EE5704">
        <w:rPr>
          <w:rFonts w:ascii="微软雅黑" w:eastAsia="微软雅黑" w:hAnsi="微软雅黑" w:hint="eastAsia"/>
          <w:szCs w:val="21"/>
        </w:rPr>
        <w:t>煮鸡</w:t>
      </w:r>
      <w:r>
        <w:rPr>
          <w:rFonts w:ascii="微软雅黑" w:eastAsia="微软雅黑" w:hAnsi="微软雅黑" w:hint="eastAsia"/>
          <w:szCs w:val="21"/>
        </w:rPr>
        <w:t>ping一下右边的煮鸡，注意观察</w:t>
      </w:r>
      <w:r>
        <w:rPr>
          <w:rFonts w:ascii="微软雅黑" w:eastAsia="微软雅黑" w:hAnsi="微软雅黑"/>
          <w:szCs w:val="21"/>
        </w:rPr>
        <w:t>ICMP</w:t>
      </w:r>
      <w:r>
        <w:rPr>
          <w:rFonts w:ascii="微软雅黑" w:eastAsia="微软雅黑" w:hAnsi="微软雅黑" w:hint="eastAsia"/>
          <w:szCs w:val="21"/>
        </w:rPr>
        <w:t>报文的流向。</w:t>
      </w:r>
    </w:p>
    <w:p w14:paraId="4AEF6659" w14:textId="0638A14A" w:rsidR="002D249A" w:rsidRDefault="00D10A55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点击右边这个可以快速发送ping，不用打开命令行：</w:t>
      </w:r>
    </w:p>
    <w:p w14:paraId="036C3D83" w14:textId="77777777" w:rsidR="00BA5966" w:rsidRDefault="00D10A55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D10A5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209B602" wp14:editId="29986157">
            <wp:extent cx="438173" cy="2082907"/>
            <wp:effectExtent l="0" t="0" r="0" b="0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7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AD00" w14:textId="7516B6B5" w:rsidR="00D10A55" w:rsidRDefault="00BA5966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BA596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605BBCC" wp14:editId="41FBD492">
            <wp:extent cx="6645910" cy="2441575"/>
            <wp:effectExtent l="0" t="0" r="2540" b="0"/>
            <wp:docPr id="28" name="Picture 2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ap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77C3" w14:textId="62B6DE38" w:rsidR="00BA5966" w:rsidRDefault="00BA5966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一路下一步</w:t>
      </w:r>
    </w:p>
    <w:p w14:paraId="392DDC85" w14:textId="4FCBD5CD" w:rsidR="0070708E" w:rsidRDefault="009C21B5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可以看到数据报选择了上面那条路，根据R</w:t>
      </w:r>
      <w:r>
        <w:rPr>
          <w:rFonts w:ascii="微软雅黑" w:eastAsia="微软雅黑" w:hAnsi="微软雅黑"/>
          <w:szCs w:val="21"/>
        </w:rPr>
        <w:t>IP</w:t>
      </w:r>
      <w:r>
        <w:rPr>
          <w:rFonts w:ascii="微软雅黑" w:eastAsia="微软雅黑" w:hAnsi="微软雅黑" w:hint="eastAsia"/>
          <w:szCs w:val="21"/>
        </w:rPr>
        <w:t>的原理，这和预期结果一致：</w:t>
      </w:r>
    </w:p>
    <w:p w14:paraId="0281D79B" w14:textId="3A7A585F" w:rsidR="009C21B5" w:rsidRDefault="009C21B5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9C21B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29CFA20" wp14:editId="61628EEA">
            <wp:extent cx="6645910" cy="2719070"/>
            <wp:effectExtent l="0" t="0" r="2540" b="5080"/>
            <wp:docPr id="29" name="Picture 2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ap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7D79" w14:textId="0B4C17F0" w:rsidR="009C21B5" w:rsidRDefault="00940C6D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成功到达目的地址，说明实验结果与预期结果一致：</w:t>
      </w:r>
    </w:p>
    <w:p w14:paraId="6975C02E" w14:textId="005D1F92" w:rsidR="00940C6D" w:rsidRDefault="00940C6D" w:rsidP="0060391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940C6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F90CD8D" wp14:editId="567901E3">
            <wp:extent cx="6645910" cy="2639695"/>
            <wp:effectExtent l="0" t="0" r="2540" b="8255"/>
            <wp:docPr id="30" name="Picture 3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Ma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C5F" w14:textId="5B1660F6" w:rsidR="0060391D" w:rsidRPr="0060391D" w:rsidRDefault="0060391D" w:rsidP="0060391D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17" w:name="_Toc119701886"/>
      <w:r w:rsidRPr="0060391D">
        <w:rPr>
          <w:rFonts w:ascii="黑体" w:eastAsia="黑体" w:hAnsi="黑体" w:hint="eastAsia"/>
          <w:b/>
          <w:bCs/>
          <w:sz w:val="52"/>
          <w:szCs w:val="52"/>
        </w:rPr>
        <w:t>5</w:t>
      </w:r>
      <w:r w:rsidRPr="0060391D">
        <w:rPr>
          <w:rFonts w:ascii="黑体" w:eastAsia="黑体" w:hAnsi="黑体"/>
          <w:b/>
          <w:bCs/>
          <w:sz w:val="52"/>
          <w:szCs w:val="52"/>
        </w:rPr>
        <w:t>.</w:t>
      </w:r>
      <w:r w:rsidRPr="0060391D">
        <w:rPr>
          <w:rFonts w:ascii="黑体" w:eastAsia="黑体" w:hAnsi="黑体" w:hint="eastAsia"/>
          <w:b/>
          <w:bCs/>
          <w:sz w:val="52"/>
          <w:szCs w:val="52"/>
        </w:rPr>
        <w:t>实验心得体会</w:t>
      </w:r>
      <w:bookmarkEnd w:id="17"/>
    </w:p>
    <w:p w14:paraId="08E1C55C" w14:textId="04BF7859" w:rsidR="0060391D" w:rsidRDefault="00AE0A60" w:rsidP="00EA7D1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一定要细心，一不小心搞错或忘记某个配置就有可能导致实验失败。</w:t>
      </w:r>
    </w:p>
    <w:sectPr w:rsidR="0060391D" w:rsidSect="002F0E5F">
      <w:headerReference w:type="default" r:id="rId37"/>
      <w:footerReference w:type="default" r:id="rId3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BDFD5" w14:textId="77777777" w:rsidR="00DA3E79" w:rsidRDefault="00DA3E79" w:rsidP="002F0E5F">
      <w:r>
        <w:separator/>
      </w:r>
    </w:p>
  </w:endnote>
  <w:endnote w:type="continuationSeparator" w:id="0">
    <w:p w14:paraId="0CF2CC6E" w14:textId="77777777" w:rsidR="00DA3E79" w:rsidRDefault="00DA3E79" w:rsidP="002F0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2F0E5F" w14:paraId="0E074168" w14:textId="77777777" w:rsidTr="007D3140">
      <w:trPr>
        <w:jc w:val="right"/>
      </w:trPr>
      <w:tc>
        <w:tcPr>
          <w:tcW w:w="4795" w:type="dxa"/>
          <w:vAlign w:val="center"/>
        </w:tcPr>
        <w:p w14:paraId="65524D14" w14:textId="77777777" w:rsidR="002F0E5F" w:rsidRDefault="007D3140" w:rsidP="007D3140">
          <w:pPr>
            <w:pStyle w:val="Header"/>
            <w:wordWrap w:val="0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COPYRIGHT</w:t>
          </w:r>
          <w:r>
            <w:rPr>
              <w:rFonts w:hint="eastAsia"/>
              <w:caps/>
              <w:color w:val="000000" w:themeColor="text1"/>
            </w:rPr>
            <w:t>©</w:t>
          </w:r>
          <w:r>
            <w:rPr>
              <w:caps/>
              <w:color w:val="000000" w:themeColor="text1"/>
            </w:rPr>
            <w:t>2014-2022 STEVE WORKSHOP. ALL RIGHTS RESERVED.</w:t>
          </w:r>
        </w:p>
      </w:tc>
      <w:tc>
        <w:tcPr>
          <w:tcW w:w="250" w:type="pct"/>
          <w:shd w:val="clear" w:color="auto" w:fill="177563"/>
          <w:vAlign w:val="center"/>
        </w:tcPr>
        <w:p w14:paraId="2163D5A1" w14:textId="77777777" w:rsidR="002F0E5F" w:rsidRDefault="002F0E5F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zh-CN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764E3EF" w14:textId="77777777" w:rsidR="002F0E5F" w:rsidRDefault="002F0E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99F83" w14:textId="77777777" w:rsidR="00DA3E79" w:rsidRDefault="00DA3E79" w:rsidP="002F0E5F">
      <w:r>
        <w:separator/>
      </w:r>
    </w:p>
  </w:footnote>
  <w:footnote w:type="continuationSeparator" w:id="0">
    <w:p w14:paraId="458BDF34" w14:textId="77777777" w:rsidR="00DA3E79" w:rsidRDefault="00DA3E79" w:rsidP="002F0E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177563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2762"/>
      <w:gridCol w:w="7704"/>
    </w:tblGrid>
    <w:tr w:rsidR="002F0E5F" w14:paraId="3856A7F0" w14:textId="77777777" w:rsidTr="002F0E5F">
      <w:trPr>
        <w:jc w:val="right"/>
      </w:trPr>
      <w:tc>
        <w:tcPr>
          <w:tcW w:w="0" w:type="auto"/>
          <w:shd w:val="clear" w:color="auto" w:fill="177563"/>
          <w:vAlign w:val="center"/>
        </w:tcPr>
        <w:p w14:paraId="53BC8BE9" w14:textId="10A0C423" w:rsidR="002F0E5F" w:rsidRDefault="00E12D68">
          <w:pPr>
            <w:pStyle w:val="Header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fldChar w:fldCharType="begin"/>
          </w:r>
          <w:r>
            <w:rPr>
              <w:caps/>
              <w:color w:val="FFFFFF" w:themeColor="background1"/>
            </w:rPr>
            <w:instrText xml:space="preserve"> DATE \@ "M/d/yyyy" </w:instrText>
          </w:r>
          <w:r>
            <w:rPr>
              <w:caps/>
              <w:color w:val="FFFFFF" w:themeColor="background1"/>
            </w:rPr>
            <w:fldChar w:fldCharType="separate"/>
          </w:r>
          <w:r w:rsidR="004B01D4">
            <w:rPr>
              <w:caps/>
              <w:noProof/>
              <w:color w:val="FFFFFF" w:themeColor="background1"/>
            </w:rPr>
            <w:t>11/19/2022</w:t>
          </w:r>
          <w:r>
            <w:rPr>
              <w:caps/>
              <w:color w:val="FFFFFF" w:themeColor="background1"/>
            </w:rPr>
            <w:fldChar w:fldCharType="end"/>
          </w:r>
        </w:p>
      </w:tc>
      <w:tc>
        <w:tcPr>
          <w:tcW w:w="0" w:type="auto"/>
          <w:shd w:val="clear" w:color="auto" w:fill="177563"/>
          <w:vAlign w:val="center"/>
        </w:tcPr>
        <w:p w14:paraId="03503D91" w14:textId="04712E86" w:rsidR="002F0E5F" w:rsidRDefault="002F0E5F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zh-CN"/>
            </w:rPr>
            <w:t xml:space="preserve"> </w:t>
          </w:r>
          <w:sdt>
            <w:sdtPr>
              <w:rPr>
                <w:rFonts w:hint="eastAsia"/>
                <w:caps/>
                <w:color w:val="FFFFFF" w:themeColor="background1"/>
              </w:rPr>
              <w:alias w:val="标题"/>
              <w:tag w:val=""/>
              <w:id w:val="-77379048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4876AA">
                <w:rPr>
                  <w:rFonts w:hint="eastAsia"/>
                  <w:caps/>
                  <w:color w:val="FFFFFF" w:themeColor="background1"/>
                </w:rPr>
                <w:t>实验4——验证RIP协议的工作原理</w:t>
              </w:r>
            </w:sdtContent>
          </w:sdt>
        </w:p>
      </w:tc>
    </w:tr>
  </w:tbl>
  <w:p w14:paraId="6F7567DF" w14:textId="77777777" w:rsidR="002F0E5F" w:rsidRDefault="002F0E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0A1"/>
    <w:rsid w:val="000D7E44"/>
    <w:rsid w:val="00143A77"/>
    <w:rsid w:val="001B1B20"/>
    <w:rsid w:val="001F276A"/>
    <w:rsid w:val="00202A0B"/>
    <w:rsid w:val="002413DD"/>
    <w:rsid w:val="002D249A"/>
    <w:rsid w:val="002F0E5F"/>
    <w:rsid w:val="003C61ED"/>
    <w:rsid w:val="004876AA"/>
    <w:rsid w:val="004B01D4"/>
    <w:rsid w:val="004B02F1"/>
    <w:rsid w:val="004F0C00"/>
    <w:rsid w:val="004F6A95"/>
    <w:rsid w:val="00522FC1"/>
    <w:rsid w:val="00541EE2"/>
    <w:rsid w:val="005931BE"/>
    <w:rsid w:val="005B5A9E"/>
    <w:rsid w:val="005E50A1"/>
    <w:rsid w:val="0060391D"/>
    <w:rsid w:val="00620EE5"/>
    <w:rsid w:val="006250B4"/>
    <w:rsid w:val="00676BFE"/>
    <w:rsid w:val="00697E10"/>
    <w:rsid w:val="006C2D68"/>
    <w:rsid w:val="00703503"/>
    <w:rsid w:val="0070708E"/>
    <w:rsid w:val="00710771"/>
    <w:rsid w:val="0071629E"/>
    <w:rsid w:val="007A00A6"/>
    <w:rsid w:val="007D3140"/>
    <w:rsid w:val="008547F9"/>
    <w:rsid w:val="008703FF"/>
    <w:rsid w:val="00875205"/>
    <w:rsid w:val="008B7921"/>
    <w:rsid w:val="009401A0"/>
    <w:rsid w:val="00940C6D"/>
    <w:rsid w:val="00946525"/>
    <w:rsid w:val="0099325B"/>
    <w:rsid w:val="009B13E6"/>
    <w:rsid w:val="009C21B5"/>
    <w:rsid w:val="009C428A"/>
    <w:rsid w:val="009C50E3"/>
    <w:rsid w:val="009E3B2C"/>
    <w:rsid w:val="00A04DE2"/>
    <w:rsid w:val="00A6704F"/>
    <w:rsid w:val="00A9777E"/>
    <w:rsid w:val="00AE0A60"/>
    <w:rsid w:val="00AE5D4C"/>
    <w:rsid w:val="00B064E9"/>
    <w:rsid w:val="00B22B72"/>
    <w:rsid w:val="00B3389B"/>
    <w:rsid w:val="00B3584E"/>
    <w:rsid w:val="00BA0965"/>
    <w:rsid w:val="00BA5966"/>
    <w:rsid w:val="00BC3980"/>
    <w:rsid w:val="00C15D13"/>
    <w:rsid w:val="00C40280"/>
    <w:rsid w:val="00C55536"/>
    <w:rsid w:val="00C83A85"/>
    <w:rsid w:val="00C94174"/>
    <w:rsid w:val="00D10A55"/>
    <w:rsid w:val="00D52BF4"/>
    <w:rsid w:val="00D56F01"/>
    <w:rsid w:val="00D64FC3"/>
    <w:rsid w:val="00D70579"/>
    <w:rsid w:val="00DA3E79"/>
    <w:rsid w:val="00DB564A"/>
    <w:rsid w:val="00DC5AA1"/>
    <w:rsid w:val="00DE75BE"/>
    <w:rsid w:val="00E12D68"/>
    <w:rsid w:val="00E3033E"/>
    <w:rsid w:val="00E6451D"/>
    <w:rsid w:val="00E840B5"/>
    <w:rsid w:val="00EA7D12"/>
    <w:rsid w:val="00EE2FB0"/>
    <w:rsid w:val="00EE5704"/>
    <w:rsid w:val="00F1254D"/>
    <w:rsid w:val="00F15564"/>
    <w:rsid w:val="00F70C15"/>
    <w:rsid w:val="00F83CE3"/>
    <w:rsid w:val="00F9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EC424"/>
  <w15:chartTrackingRefBased/>
  <w15:docId w15:val="{8144983B-EDDE-4B84-B458-DB256BFF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E0A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F0E5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F0E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F0E5F"/>
    <w:rPr>
      <w:sz w:val="18"/>
      <w:szCs w:val="18"/>
    </w:rPr>
  </w:style>
  <w:style w:type="table" w:customStyle="1" w:styleId="4-61">
    <w:name w:val="网格表 4 - 着色 61"/>
    <w:basedOn w:val="TableNormal"/>
    <w:uiPriority w:val="49"/>
    <w:qFormat/>
    <w:rsid w:val="005931BE"/>
    <w:rPr>
      <w:kern w:val="0"/>
      <w:sz w:val="20"/>
      <w:szCs w:val="20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table" w:styleId="GridTable4-Accent6">
    <w:name w:val="Grid Table 4 Accent 6"/>
    <w:basedOn w:val="TableNormal"/>
    <w:uiPriority w:val="49"/>
    <w:rsid w:val="00F15564"/>
    <w:tblPr>
      <w:tblStyleRowBandSize w:val="1"/>
      <w:tblStyleColBandSize w:val="1"/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E0A60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AE0A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E0A60"/>
  </w:style>
  <w:style w:type="paragraph" w:styleId="TOC2">
    <w:name w:val="toc 2"/>
    <w:basedOn w:val="Normal"/>
    <w:next w:val="Normal"/>
    <w:autoRedefine/>
    <w:uiPriority w:val="39"/>
    <w:unhideWhenUsed/>
    <w:rsid w:val="00AE0A60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AE0A60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AE0A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OneDrive\&#25991;&#26723;\&#36719;&#20214;&#31867;&#25991;&#26723;&#35268;&#26684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E5533-D017-4506-A803-F46F725DC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软件类文档规格.dotx</Template>
  <TotalTime>312</TotalTime>
  <Pages>15</Pages>
  <Words>445</Words>
  <Characters>2537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1.实验目的</vt:lpstr>
      <vt:lpstr>2.实验要求</vt:lpstr>
      <vt:lpstr>3.实验器材</vt:lpstr>
      <vt:lpstr>4.实验步骤</vt:lpstr>
      <vt:lpstr>    二级标题</vt:lpstr>
      <vt:lpstr>        三级标题</vt:lpstr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实验4——验证RIP协议的工作原理</dc:title>
  <dc:subject/>
  <dc:creator>Administrator</dc:creator>
  <cp:keywords/>
  <dc:description/>
  <cp:lastModifiedBy>Steve Workshop</cp:lastModifiedBy>
  <cp:revision>62</cp:revision>
  <dcterms:created xsi:type="dcterms:W3CDTF">2022-11-15T03:47:00Z</dcterms:created>
  <dcterms:modified xsi:type="dcterms:W3CDTF">2022-11-19T14:08:00Z</dcterms:modified>
</cp:coreProperties>
</file>